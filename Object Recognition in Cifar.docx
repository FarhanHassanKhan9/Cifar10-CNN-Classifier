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596" w:rsidRDefault="00080596" w:rsidP="00080596">
      <w:pPr>
        <w:pStyle w:val="Title"/>
      </w:pPr>
      <w:bookmarkStart w:id="0" w:name="_Toc321147149"/>
      <w:bookmarkStart w:id="1" w:name="_Toc318188227"/>
      <w:bookmarkStart w:id="2" w:name="_Toc318188327"/>
      <w:bookmarkStart w:id="3" w:name="_Toc318189312"/>
      <w:bookmarkStart w:id="4" w:name="_Toc321147011"/>
      <w:r>
        <w:t>Object Recognition in Cifar-10 using Convolutional Neural Networks</w:t>
      </w:r>
    </w:p>
    <w:p w:rsidR="00080596" w:rsidRDefault="00080596" w:rsidP="00C6554A">
      <w:pPr>
        <w:pStyle w:val="Photo"/>
      </w:pPr>
    </w:p>
    <w:p w:rsidR="00080596" w:rsidRDefault="00080596" w:rsidP="00C6554A">
      <w:pPr>
        <w:pStyle w:val="Photo"/>
      </w:pPr>
    </w:p>
    <w:p w:rsidR="00C6554A" w:rsidRPr="008B5277" w:rsidRDefault="00080596" w:rsidP="00C6554A">
      <w:pPr>
        <w:pStyle w:val="Photo"/>
      </w:pPr>
      <w:r>
        <w:rPr>
          <w:noProof/>
        </w:rPr>
        <w:drawing>
          <wp:inline distT="0" distB="0" distL="0" distR="0">
            <wp:extent cx="4991100" cy="39021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ar10.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3707" cy="3904223"/>
                    </a:xfrm>
                    <a:prstGeom prst="rect">
                      <a:avLst/>
                    </a:prstGeom>
                  </pic:spPr>
                </pic:pic>
              </a:graphicData>
            </a:graphic>
          </wp:inline>
        </w:drawing>
      </w:r>
    </w:p>
    <w:bookmarkEnd w:id="0"/>
    <w:bookmarkEnd w:id="1"/>
    <w:bookmarkEnd w:id="2"/>
    <w:bookmarkEnd w:id="3"/>
    <w:bookmarkEnd w:id="4"/>
    <w:p w:rsidR="00080596" w:rsidRDefault="00080596" w:rsidP="00AD6926">
      <w:pPr>
        <w:pStyle w:val="Subtitle"/>
      </w:pPr>
    </w:p>
    <w:p w:rsidR="00080596" w:rsidRDefault="00080596" w:rsidP="00AD6926">
      <w:pPr>
        <w:pStyle w:val="Subtitle"/>
      </w:pPr>
    </w:p>
    <w:p w:rsidR="00080596" w:rsidRDefault="00080596" w:rsidP="00AD6926">
      <w:pPr>
        <w:pStyle w:val="Subtitle"/>
      </w:pPr>
    </w:p>
    <w:p w:rsidR="00080596" w:rsidRDefault="00080596" w:rsidP="00AD6926">
      <w:pPr>
        <w:pStyle w:val="Subtitle"/>
      </w:pPr>
    </w:p>
    <w:p w:rsidR="00C6554A" w:rsidRPr="00D5413C" w:rsidRDefault="00AD6926" w:rsidP="00AD6926">
      <w:pPr>
        <w:pStyle w:val="Subtitle"/>
      </w:pPr>
      <w:r>
        <w:t>Submitted BY: fARHAN HASSAN</w:t>
      </w:r>
    </w:p>
    <w:p w:rsidR="00C6554A" w:rsidRDefault="001E6E72" w:rsidP="001E6E72">
      <w:pPr>
        <w:pStyle w:val="ContactInfo"/>
      </w:pPr>
      <w:r>
        <w:t>Machine Learning</w:t>
      </w:r>
      <w:r w:rsidR="00C6554A">
        <w:t xml:space="preserve"> |</w:t>
      </w:r>
      <w:r w:rsidR="00C6554A" w:rsidRPr="00D5413C">
        <w:t xml:space="preserve"> </w:t>
      </w:r>
      <w:r>
        <w:t>11-6-2018</w:t>
      </w:r>
      <w:r w:rsidR="00C6554A">
        <w:br w:type="page"/>
      </w:r>
    </w:p>
    <w:p w:rsidR="00C6554A" w:rsidRPr="00F90A1D" w:rsidRDefault="00080596" w:rsidP="00080596">
      <w:pPr>
        <w:pStyle w:val="Heading1"/>
        <w:rPr>
          <w:sz w:val="36"/>
          <w:szCs w:val="36"/>
        </w:rPr>
      </w:pPr>
      <w:r w:rsidRPr="00F90A1D">
        <w:rPr>
          <w:sz w:val="36"/>
          <w:szCs w:val="36"/>
        </w:rPr>
        <w:lastRenderedPageBreak/>
        <w:t>Object Recognition</w:t>
      </w:r>
    </w:p>
    <w:p w:rsidR="00C6554A" w:rsidRPr="00F90A1D" w:rsidRDefault="007A78EB" w:rsidP="007A78EB">
      <w:pPr>
        <w:rPr>
          <w:sz w:val="24"/>
          <w:szCs w:val="24"/>
        </w:rPr>
      </w:pPr>
      <w:r w:rsidRPr="00F90A1D">
        <w:rPr>
          <w:sz w:val="24"/>
          <w:szCs w:val="24"/>
        </w:rPr>
        <w:t>Object recognition is a computer vision technique for identifying objects in images or videos. Object recognition is a key output of deep learning and machine learning algorithms. Object recognition — determining what objects are where in a digital image — is a central research topic in computer vision.</w:t>
      </w:r>
    </w:p>
    <w:p w:rsidR="00C6554A" w:rsidRPr="00F90A1D" w:rsidRDefault="007A78EB" w:rsidP="007A78EB">
      <w:pPr>
        <w:pStyle w:val="ListBullet"/>
        <w:numPr>
          <w:ilvl w:val="0"/>
          <w:numId w:val="0"/>
        </w:numPr>
        <w:rPr>
          <w:sz w:val="24"/>
          <w:szCs w:val="24"/>
        </w:rPr>
      </w:pPr>
      <w:bookmarkStart w:id="5" w:name="_GoBack"/>
      <w:bookmarkEnd w:id="5"/>
      <w:r w:rsidRPr="00F90A1D">
        <w:rPr>
          <w:sz w:val="24"/>
          <w:szCs w:val="24"/>
        </w:rPr>
        <w:t>Object recognition as a process for identifying or knowing the nature of an object (in an image or video frame). Recognition (applications) can be based on matching, learning, or pattern recognition algorithms with the goal being to label (classify) an object—to ask the question: what is the object?</w:t>
      </w:r>
      <w:r w:rsidR="0015603D" w:rsidRPr="00F90A1D">
        <w:rPr>
          <w:sz w:val="24"/>
          <w:szCs w:val="24"/>
        </w:rPr>
        <w:t xml:space="preserve"> The goal is to teach a computer to do what comes naturally to humans: to gain a level of understanding of what an image contains</w:t>
      </w:r>
    </w:p>
    <w:p w:rsidR="00C6554A" w:rsidRPr="00F90A1D" w:rsidRDefault="0015603D" w:rsidP="00C6554A">
      <w:pPr>
        <w:pStyle w:val="Heading2"/>
        <w:rPr>
          <w:szCs w:val="24"/>
        </w:rPr>
      </w:pPr>
      <w:r w:rsidRPr="00F90A1D">
        <w:rPr>
          <w:szCs w:val="24"/>
        </w:rPr>
        <w:t>Cifar 10</w:t>
      </w:r>
    </w:p>
    <w:p w:rsidR="0015603D" w:rsidRPr="00F90A1D" w:rsidRDefault="0015603D" w:rsidP="0015603D">
      <w:pPr>
        <w:rPr>
          <w:sz w:val="24"/>
          <w:szCs w:val="24"/>
        </w:rPr>
      </w:pPr>
      <w:r w:rsidRPr="00F90A1D">
        <w:rPr>
          <w:sz w:val="24"/>
          <w:szCs w:val="24"/>
        </w:rPr>
        <w:t xml:space="preserve">The </w:t>
      </w:r>
      <w:r w:rsidRPr="00F90A1D">
        <w:rPr>
          <w:bCs/>
          <w:sz w:val="24"/>
          <w:szCs w:val="24"/>
        </w:rPr>
        <w:t>CIFAR-10 dataset</w:t>
      </w:r>
      <w:r w:rsidRPr="00F90A1D">
        <w:rPr>
          <w:sz w:val="24"/>
          <w:szCs w:val="24"/>
        </w:rPr>
        <w:t xml:space="preserve"> is a collection of images that are commonly used to train machine learning and computer vision algorithms. It is one of the most widely used datasets for machine learning research.</w:t>
      </w:r>
      <w:r w:rsidRPr="00F90A1D">
        <w:rPr>
          <w:sz w:val="24"/>
          <w:szCs w:val="24"/>
          <w:vertAlign w:val="superscript"/>
        </w:rPr>
        <w:t xml:space="preserve"> </w:t>
      </w:r>
      <w:r w:rsidRPr="00F90A1D">
        <w:rPr>
          <w:sz w:val="24"/>
          <w:szCs w:val="24"/>
        </w:rPr>
        <w:t>The CIFAR-10 dataset contains 60,000 32x32 color images in 10 different classes.</w:t>
      </w:r>
      <w:r w:rsidRPr="00F90A1D">
        <w:rPr>
          <w:sz w:val="24"/>
          <w:szCs w:val="24"/>
          <w:vertAlign w:val="superscript"/>
        </w:rPr>
        <w:t xml:space="preserve"> </w:t>
      </w:r>
      <w:r w:rsidRPr="00F90A1D">
        <w:rPr>
          <w:sz w:val="24"/>
          <w:szCs w:val="24"/>
        </w:rPr>
        <w:t xml:space="preserve"> The 10 different classes represent airplanes, cars, birds, cats, deer, dogs, frogs, horses, ships, and trucks. There are 6,000 images of each class.</w:t>
      </w:r>
    </w:p>
    <w:p w:rsidR="00DC0410" w:rsidRPr="00F90A1D" w:rsidRDefault="00DC0410" w:rsidP="00DC0410">
      <w:pPr>
        <w:spacing w:after="0" w:line="240" w:lineRule="auto"/>
        <w:rPr>
          <w:rFonts w:eastAsia="Times New Roman" w:cs="Times New Roman"/>
          <w:sz w:val="24"/>
          <w:szCs w:val="24"/>
        </w:rPr>
      </w:pPr>
      <w:r w:rsidRPr="00F90A1D">
        <w:rPr>
          <w:rFonts w:eastAsia="Times New Roman" w:cs="Times New Roman"/>
          <w:sz w:val="24"/>
          <w:szCs w:val="24"/>
        </w:rPr>
        <w:t xml:space="preserve">Here are the classes in the dataset, as well as 10 random images from each: </w:t>
      </w:r>
    </w:p>
    <w:tbl>
      <w:tblPr>
        <w:tblW w:w="0" w:type="auto"/>
        <w:tblCellSpacing w:w="15" w:type="dxa"/>
        <w:tblCellMar>
          <w:top w:w="15" w:type="dxa"/>
          <w:left w:w="15" w:type="dxa"/>
          <w:bottom w:w="15" w:type="dxa"/>
          <w:right w:w="15" w:type="dxa"/>
        </w:tblCellMar>
        <w:tblLook w:val="04A0"/>
      </w:tblPr>
      <w:tblGrid>
        <w:gridCol w:w="1155"/>
        <w:gridCol w:w="576"/>
        <w:gridCol w:w="576"/>
        <w:gridCol w:w="576"/>
        <w:gridCol w:w="576"/>
        <w:gridCol w:w="576"/>
        <w:gridCol w:w="576"/>
        <w:gridCol w:w="576"/>
        <w:gridCol w:w="576"/>
        <w:gridCol w:w="576"/>
        <w:gridCol w:w="591"/>
      </w:tblGrid>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airplane</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 name="Picture 1" descr="https://www.cs.toronto.edu/~kriz/cifar-10-sample/air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toronto.edu/~kriz/cifar-10-sample/airplane1.png"/>
                          <pic:cNvPicPr>
                            <a:picLocks noChangeAspect="1" noChangeArrowheads="1"/>
                          </pic:cNvPicPr>
                        </pic:nvPicPr>
                        <pic:blipFill>
                          <a:blip r:embed="rId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 name="Picture 2" descr="https://www.cs.toronto.edu/~kriz/cifar-10-sample/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toronto.edu/~kriz/cifar-10-sample/airplane2.png"/>
                          <pic:cNvPicPr>
                            <a:picLocks noChangeAspect="1" noChangeArrowheads="1"/>
                          </pic:cNvPicPr>
                        </pic:nvPicPr>
                        <pic:blipFill>
                          <a:blip r:embed="rId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 name="Picture 3" descr="https://www.cs.toronto.edu/~kriz/cifar-10-sample/airpla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toronto.edu/~kriz/cifar-10-sample/airplane3.png"/>
                          <pic:cNvPicPr>
                            <a:picLocks noChangeAspect="1" noChangeArrowheads="1"/>
                          </pic:cNvPicPr>
                        </pic:nvPicPr>
                        <pic:blipFill>
                          <a:blip r:embed="rId1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 name="Picture 4" descr="https://www.cs.toronto.edu/~kriz/cifar-10-sample/airpla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toronto.edu/~kriz/cifar-10-sample/airplane4.png"/>
                          <pic:cNvPicPr>
                            <a:picLocks noChangeAspect="1" noChangeArrowheads="1"/>
                          </pic:cNvPicPr>
                        </pic:nvPicPr>
                        <pic:blipFill>
                          <a:blip r:embed="rId1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 name="Picture 5" descr="https://www.cs.toronto.edu/~kriz/cifar-10-sample/airpla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toronto.edu/~kriz/cifar-10-sample/airplane5.png"/>
                          <pic:cNvPicPr>
                            <a:picLocks noChangeAspect="1" noChangeArrowheads="1"/>
                          </pic:cNvPicPr>
                        </pic:nvPicPr>
                        <pic:blipFill>
                          <a:blip r:embed="rId1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 name="Picture 6" descr="https://www.cs.toronto.edu/~kriz/cifar-10-sample/airpla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toronto.edu/~kriz/cifar-10-sample/airplane6.png"/>
                          <pic:cNvPicPr>
                            <a:picLocks noChangeAspect="1" noChangeArrowheads="1"/>
                          </pic:cNvPicPr>
                        </pic:nvPicPr>
                        <pic:blipFill>
                          <a:blip r:embed="rId1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 name="Picture 7" descr="https://www.cs.toronto.edu/~kriz/cifar-10-sample/airpla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toronto.edu/~kriz/cifar-10-sample/airplane7.png"/>
                          <pic:cNvPicPr>
                            <a:picLocks noChangeAspect="1" noChangeArrowheads="1"/>
                          </pic:cNvPicPr>
                        </pic:nvPicPr>
                        <pic:blipFill>
                          <a:blip r:embed="rId1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 name="Picture 8" descr="https://www.cs.toronto.edu/~kriz/cifar-10-sample/airpla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toronto.edu/~kriz/cifar-10-sample/airplane8.png"/>
                          <pic:cNvPicPr>
                            <a:picLocks noChangeAspect="1" noChangeArrowheads="1"/>
                          </pic:cNvPicPr>
                        </pic:nvPicPr>
                        <pic:blipFill>
                          <a:blip r:embed="rId1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0" name="Picture 9" descr="https://www.cs.toronto.edu/~kriz/cifar-10-sample/airpla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toronto.edu/~kriz/cifar-10-sample/airplane9.png"/>
                          <pic:cNvPicPr>
                            <a:picLocks noChangeAspect="1" noChangeArrowheads="1"/>
                          </pic:cNvPicPr>
                        </pic:nvPicPr>
                        <pic:blipFill>
                          <a:blip r:embed="rId1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1" name="Picture 10" descr="https://www.cs.toronto.edu/~kriz/cifar-10-sample/airpla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toronto.edu/~kriz/cifar-10-sample/airplane10.png"/>
                          <pic:cNvPicPr>
                            <a:picLocks noChangeAspect="1" noChangeArrowheads="1"/>
                          </pic:cNvPicPr>
                        </pic:nvPicPr>
                        <pic:blipFill>
                          <a:blip r:embed="rId1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automobile</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2" name="Picture 11" descr="https://www.cs.toronto.edu/~kriz/cifar-10-sample/auto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toronto.edu/~kriz/cifar-10-sample/automobile1.png"/>
                          <pic:cNvPicPr>
                            <a:picLocks noChangeAspect="1" noChangeArrowheads="1"/>
                          </pic:cNvPicPr>
                        </pic:nvPicPr>
                        <pic:blipFill>
                          <a:blip r:embed="rId1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3" name="Picture 12" descr="https://www.cs.toronto.edu/~kriz/cifar-10-sample/auto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toronto.edu/~kriz/cifar-10-sample/automobile2.png"/>
                          <pic:cNvPicPr>
                            <a:picLocks noChangeAspect="1" noChangeArrowheads="1"/>
                          </pic:cNvPicPr>
                        </pic:nvPicPr>
                        <pic:blipFill>
                          <a:blip r:embed="rId1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4" name="Picture 13" descr="https://www.cs.toronto.edu/~kriz/cifar-10-sample/auto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toronto.edu/~kriz/cifar-10-sample/automobile3.png"/>
                          <pic:cNvPicPr>
                            <a:picLocks noChangeAspect="1" noChangeArrowheads="1"/>
                          </pic:cNvPicPr>
                        </pic:nvPicPr>
                        <pic:blipFill>
                          <a:blip r:embed="rId2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5" name="Picture 14" descr="https://www.cs.toronto.edu/~kriz/cifar-10-sample/automob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toronto.edu/~kriz/cifar-10-sample/automobile4.png"/>
                          <pic:cNvPicPr>
                            <a:picLocks noChangeAspect="1" noChangeArrowheads="1"/>
                          </pic:cNvPicPr>
                        </pic:nvPicPr>
                        <pic:blipFill>
                          <a:blip r:embed="rId2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6" name="Picture 15" descr="https://www.cs.toronto.edu/~kriz/cifar-10-sample/automob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toronto.edu/~kriz/cifar-10-sample/automobile5.png"/>
                          <pic:cNvPicPr>
                            <a:picLocks noChangeAspect="1" noChangeArrowheads="1"/>
                          </pic:cNvPicPr>
                        </pic:nvPicPr>
                        <pic:blipFill>
                          <a:blip r:embed="rId2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7" name="Picture 16" descr="https://www.cs.toronto.edu/~kriz/cifar-10-sample/automob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toronto.edu/~kriz/cifar-10-sample/automobile6.png"/>
                          <pic:cNvPicPr>
                            <a:picLocks noChangeAspect="1" noChangeArrowheads="1"/>
                          </pic:cNvPicPr>
                        </pic:nvPicPr>
                        <pic:blipFill>
                          <a:blip r:embed="rId2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8" name="Picture 17" descr="https://www.cs.toronto.edu/~kriz/cifar-10-sample/automob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toronto.edu/~kriz/cifar-10-sample/automobile7.png"/>
                          <pic:cNvPicPr>
                            <a:picLocks noChangeAspect="1" noChangeArrowheads="1"/>
                          </pic:cNvPicPr>
                        </pic:nvPicPr>
                        <pic:blipFill>
                          <a:blip r:embed="rId2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9" name="Picture 18" descr="https://www.cs.toronto.edu/~kriz/cifar-10-sample/automob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toronto.edu/~kriz/cifar-10-sample/automobile8.png"/>
                          <pic:cNvPicPr>
                            <a:picLocks noChangeAspect="1" noChangeArrowheads="1"/>
                          </pic:cNvPicPr>
                        </pic:nvPicPr>
                        <pic:blipFill>
                          <a:blip r:embed="rId2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0" name="Picture 19" descr="https://www.cs.toronto.edu/~kriz/cifar-10-sample/automob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toronto.edu/~kriz/cifar-10-sample/automobile9.png"/>
                          <pic:cNvPicPr>
                            <a:picLocks noChangeAspect="1" noChangeArrowheads="1"/>
                          </pic:cNvPicPr>
                        </pic:nvPicPr>
                        <pic:blipFill>
                          <a:blip r:embed="rId2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1" name="Picture 20" descr="https://www.cs.toronto.edu/~kriz/cifar-10-sample/automob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toronto.edu/~kriz/cifar-10-sample/automobile10.png"/>
                          <pic:cNvPicPr>
                            <a:picLocks noChangeAspect="1" noChangeArrowheads="1"/>
                          </pic:cNvPicPr>
                        </pic:nvPicPr>
                        <pic:blipFill>
                          <a:blip r:embed="rId2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bird</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2" name="Picture 21" descr="https://www.cs.toronto.edu/~kriz/cifar-10-sample/b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toronto.edu/~kriz/cifar-10-sample/bird1.png"/>
                          <pic:cNvPicPr>
                            <a:picLocks noChangeAspect="1" noChangeArrowheads="1"/>
                          </pic:cNvPicPr>
                        </pic:nvPicPr>
                        <pic:blipFill>
                          <a:blip r:embed="rId2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3" name="Picture 22" descr="https://www.cs.toronto.edu/~kriz/cifar-10-sample/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toronto.edu/~kriz/cifar-10-sample/bird2.png"/>
                          <pic:cNvPicPr>
                            <a:picLocks noChangeAspect="1" noChangeArrowheads="1"/>
                          </pic:cNvPicPr>
                        </pic:nvPicPr>
                        <pic:blipFill>
                          <a:blip r:embed="rId2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4" name="Picture 23" descr="https://www.cs.toronto.edu/~kriz/cifar-10-sample/bi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toronto.edu/~kriz/cifar-10-sample/bird3.png"/>
                          <pic:cNvPicPr>
                            <a:picLocks noChangeAspect="1" noChangeArrowheads="1"/>
                          </pic:cNvPicPr>
                        </pic:nvPicPr>
                        <pic:blipFill>
                          <a:blip r:embed="rId3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5" name="Picture 24" descr="https://www.cs.toronto.edu/~kriz/cifar-10-sample/bi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toronto.edu/~kriz/cifar-10-sample/bird4.png"/>
                          <pic:cNvPicPr>
                            <a:picLocks noChangeAspect="1" noChangeArrowheads="1"/>
                          </pic:cNvPicPr>
                        </pic:nvPicPr>
                        <pic:blipFill>
                          <a:blip r:embed="rId3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6" name="Picture 25" descr="https://www.cs.toronto.edu/~kriz/cifar-10-sample/bi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toronto.edu/~kriz/cifar-10-sample/bird5.png"/>
                          <pic:cNvPicPr>
                            <a:picLocks noChangeAspect="1" noChangeArrowheads="1"/>
                          </pic:cNvPicPr>
                        </pic:nvPicPr>
                        <pic:blipFill>
                          <a:blip r:embed="rId3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7" name="Picture 26" descr="https://www.cs.toronto.edu/~kriz/cifar-10-sample/bi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toronto.edu/~kriz/cifar-10-sample/bird6.png"/>
                          <pic:cNvPicPr>
                            <a:picLocks noChangeAspect="1" noChangeArrowheads="1"/>
                          </pic:cNvPicPr>
                        </pic:nvPicPr>
                        <pic:blipFill>
                          <a:blip r:embed="rId3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8" name="Picture 27" descr="https://www.cs.toronto.edu/~kriz/cifar-10-sample/bi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s.toronto.edu/~kriz/cifar-10-sample/bird7.png"/>
                          <pic:cNvPicPr>
                            <a:picLocks noChangeAspect="1" noChangeArrowheads="1"/>
                          </pic:cNvPicPr>
                        </pic:nvPicPr>
                        <pic:blipFill>
                          <a:blip r:embed="rId3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29" name="Picture 28" descr="https://www.cs.toronto.edu/~kriz/cifar-10-sample/bi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s.toronto.edu/~kriz/cifar-10-sample/bird8.png"/>
                          <pic:cNvPicPr>
                            <a:picLocks noChangeAspect="1" noChangeArrowheads="1"/>
                          </pic:cNvPicPr>
                        </pic:nvPicPr>
                        <pic:blipFill>
                          <a:blip r:embed="rId3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0" name="Picture 29" descr="https://www.cs.toronto.edu/~kriz/cifar-10-sample/bi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s.toronto.edu/~kriz/cifar-10-sample/bird9.png"/>
                          <pic:cNvPicPr>
                            <a:picLocks noChangeAspect="1" noChangeArrowheads="1"/>
                          </pic:cNvPicPr>
                        </pic:nvPicPr>
                        <pic:blipFill>
                          <a:blip r:embed="rId3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1" name="Picture 30" descr="https://www.cs.toronto.edu/~kriz/cifar-10-sample/bi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s.toronto.edu/~kriz/cifar-10-sample/bird10.png"/>
                          <pic:cNvPicPr>
                            <a:picLocks noChangeAspect="1" noChangeArrowheads="1"/>
                          </pic:cNvPicPr>
                        </pic:nvPicPr>
                        <pic:blipFill>
                          <a:blip r:embed="rId3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cat</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2" name="Picture 31" descr="https://www.cs.toronto.edu/~kriz/cifar-10-sample/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s.toronto.edu/~kriz/cifar-10-sample/cat1.png"/>
                          <pic:cNvPicPr>
                            <a:picLocks noChangeAspect="1" noChangeArrowheads="1"/>
                          </pic:cNvPicPr>
                        </pic:nvPicPr>
                        <pic:blipFill>
                          <a:blip r:embed="rId3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3" name="Picture 32" descr="https://www.cs.toronto.edu/~kriz/cifar-10-sample/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s.toronto.edu/~kriz/cifar-10-sample/cat2.png"/>
                          <pic:cNvPicPr>
                            <a:picLocks noChangeAspect="1" noChangeArrowheads="1"/>
                          </pic:cNvPicPr>
                        </pic:nvPicPr>
                        <pic:blipFill>
                          <a:blip r:embed="rId3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4" name="Picture 33" descr="https://www.cs.toronto.edu/~kriz/cifar-10-sample/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s.toronto.edu/~kriz/cifar-10-sample/cat3.png"/>
                          <pic:cNvPicPr>
                            <a:picLocks noChangeAspect="1" noChangeArrowheads="1"/>
                          </pic:cNvPicPr>
                        </pic:nvPicPr>
                        <pic:blipFill>
                          <a:blip r:embed="rId4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5" name="Picture 34" descr="https://www.cs.toronto.edu/~kriz/cifar-10-sample/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s.toronto.edu/~kriz/cifar-10-sample/cat4.png"/>
                          <pic:cNvPicPr>
                            <a:picLocks noChangeAspect="1" noChangeArrowheads="1"/>
                          </pic:cNvPicPr>
                        </pic:nvPicPr>
                        <pic:blipFill>
                          <a:blip r:embed="rId4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6" name="Picture 35" descr="https://www.cs.toronto.edu/~kriz/cifar-10-sample/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toronto.edu/~kriz/cifar-10-sample/cat5.png"/>
                          <pic:cNvPicPr>
                            <a:picLocks noChangeAspect="1" noChangeArrowheads="1"/>
                          </pic:cNvPicPr>
                        </pic:nvPicPr>
                        <pic:blipFill>
                          <a:blip r:embed="rId4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7" name="Picture 36" descr="https://www.cs.toronto.edu/~kriz/cifar-10-sample/c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s.toronto.edu/~kriz/cifar-10-sample/cat6.png"/>
                          <pic:cNvPicPr>
                            <a:picLocks noChangeAspect="1" noChangeArrowheads="1"/>
                          </pic:cNvPicPr>
                        </pic:nvPicPr>
                        <pic:blipFill>
                          <a:blip r:embed="rId4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8" name="Picture 37" descr="https://www.cs.toronto.edu/~kriz/cifar-10-sample/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toronto.edu/~kriz/cifar-10-sample/cat7.png"/>
                          <pic:cNvPicPr>
                            <a:picLocks noChangeAspect="1" noChangeArrowheads="1"/>
                          </pic:cNvPicPr>
                        </pic:nvPicPr>
                        <pic:blipFill>
                          <a:blip r:embed="rId4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39" name="Picture 38" descr="https://www.cs.toronto.edu/~kriz/cifar-10-sample/c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s.toronto.edu/~kriz/cifar-10-sample/cat8.png"/>
                          <pic:cNvPicPr>
                            <a:picLocks noChangeAspect="1" noChangeArrowheads="1"/>
                          </pic:cNvPicPr>
                        </pic:nvPicPr>
                        <pic:blipFill>
                          <a:blip r:embed="rId4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0" name="Picture 39" descr="https://www.cs.toronto.edu/~kriz/cifar-10-sample/c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s.toronto.edu/~kriz/cifar-10-sample/cat9.png"/>
                          <pic:cNvPicPr>
                            <a:picLocks noChangeAspect="1" noChangeArrowheads="1"/>
                          </pic:cNvPicPr>
                        </pic:nvPicPr>
                        <pic:blipFill>
                          <a:blip r:embed="rId4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1" name="Picture 40" descr="https://www.cs.toronto.edu/~kriz/cifar-10-sample/c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s.toronto.edu/~kriz/cifar-10-sample/cat10.png"/>
                          <pic:cNvPicPr>
                            <a:picLocks noChangeAspect="1" noChangeArrowheads="1"/>
                          </pic:cNvPicPr>
                        </pic:nvPicPr>
                        <pic:blipFill>
                          <a:blip r:embed="rId4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deer</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2" name="Picture 41" descr="https://www.cs.toronto.edu/~kriz/cifar-10-sample/d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s.toronto.edu/~kriz/cifar-10-sample/deer1.png"/>
                          <pic:cNvPicPr>
                            <a:picLocks noChangeAspect="1" noChangeArrowheads="1"/>
                          </pic:cNvPicPr>
                        </pic:nvPicPr>
                        <pic:blipFill>
                          <a:blip r:embed="rId4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3" name="Picture 42" descr="https://www.cs.toronto.edu/~kriz/cifar-10-sample/d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s.toronto.edu/~kriz/cifar-10-sample/deer2.png"/>
                          <pic:cNvPicPr>
                            <a:picLocks noChangeAspect="1" noChangeArrowheads="1"/>
                          </pic:cNvPicPr>
                        </pic:nvPicPr>
                        <pic:blipFill>
                          <a:blip r:embed="rId4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4" name="Picture 43" descr="https://www.cs.toronto.edu/~kriz/cifar-10-sample/de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s.toronto.edu/~kriz/cifar-10-sample/deer3.png"/>
                          <pic:cNvPicPr>
                            <a:picLocks noChangeAspect="1" noChangeArrowheads="1"/>
                          </pic:cNvPicPr>
                        </pic:nvPicPr>
                        <pic:blipFill>
                          <a:blip r:embed="rId5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5" name="Picture 44" descr="https://www.cs.toronto.edu/~kriz/cifar-10-sample/de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s.toronto.edu/~kriz/cifar-10-sample/deer4.png"/>
                          <pic:cNvPicPr>
                            <a:picLocks noChangeAspect="1" noChangeArrowheads="1"/>
                          </pic:cNvPicPr>
                        </pic:nvPicPr>
                        <pic:blipFill>
                          <a:blip r:embed="rId5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6" name="Picture 45" descr="https://www.cs.toronto.edu/~kriz/cifar-10-sample/de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s.toronto.edu/~kriz/cifar-10-sample/deer5.png"/>
                          <pic:cNvPicPr>
                            <a:picLocks noChangeAspect="1" noChangeArrowheads="1"/>
                          </pic:cNvPicPr>
                        </pic:nvPicPr>
                        <pic:blipFill>
                          <a:blip r:embed="rId5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7" name="Picture 46" descr="https://www.cs.toronto.edu/~kriz/cifar-10-sample/de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toronto.edu/~kriz/cifar-10-sample/deer6.png"/>
                          <pic:cNvPicPr>
                            <a:picLocks noChangeAspect="1" noChangeArrowheads="1"/>
                          </pic:cNvPicPr>
                        </pic:nvPicPr>
                        <pic:blipFill>
                          <a:blip r:embed="rId5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8" name="Picture 47" descr="https://www.cs.toronto.edu/~kriz/cifar-10-sample/de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toronto.edu/~kriz/cifar-10-sample/deer7.png"/>
                          <pic:cNvPicPr>
                            <a:picLocks noChangeAspect="1" noChangeArrowheads="1"/>
                          </pic:cNvPicPr>
                        </pic:nvPicPr>
                        <pic:blipFill>
                          <a:blip r:embed="rId5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49" name="Picture 48" descr="https://www.cs.toronto.edu/~kriz/cifar-10-sample/de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s.toronto.edu/~kriz/cifar-10-sample/deer8.png"/>
                          <pic:cNvPicPr>
                            <a:picLocks noChangeAspect="1" noChangeArrowheads="1"/>
                          </pic:cNvPicPr>
                        </pic:nvPicPr>
                        <pic:blipFill>
                          <a:blip r:embed="rId5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0" name="Picture 49" descr="https://www.cs.toronto.edu/~kriz/cifar-10-sample/de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s.toronto.edu/~kriz/cifar-10-sample/deer9.png"/>
                          <pic:cNvPicPr>
                            <a:picLocks noChangeAspect="1" noChangeArrowheads="1"/>
                          </pic:cNvPicPr>
                        </pic:nvPicPr>
                        <pic:blipFill>
                          <a:blip r:embed="rId5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1" name="Picture 50" descr="https://www.cs.toronto.edu/~kriz/cifar-10-sample/de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s.toronto.edu/~kriz/cifar-10-sample/deer10.png"/>
                          <pic:cNvPicPr>
                            <a:picLocks noChangeAspect="1" noChangeArrowheads="1"/>
                          </pic:cNvPicPr>
                        </pic:nvPicPr>
                        <pic:blipFill>
                          <a:blip r:embed="rId5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dog</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2" name="Picture 51" descr="https://www.cs.toronto.edu/~kriz/cifar-10-sample/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s.toronto.edu/~kriz/cifar-10-sample/dog1.png"/>
                          <pic:cNvPicPr>
                            <a:picLocks noChangeAspect="1" noChangeArrowheads="1"/>
                          </pic:cNvPicPr>
                        </pic:nvPicPr>
                        <pic:blipFill>
                          <a:blip r:embed="rId5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3" name="Picture 52" descr="https://www.cs.toronto.edu/~kriz/cifar-10-sample/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s.toronto.edu/~kriz/cifar-10-sample/dog2.png"/>
                          <pic:cNvPicPr>
                            <a:picLocks noChangeAspect="1" noChangeArrowheads="1"/>
                          </pic:cNvPicPr>
                        </pic:nvPicPr>
                        <pic:blipFill>
                          <a:blip r:embed="rId5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4" name="Picture 53" descr="https://www.cs.toronto.edu/~kriz/cifar-10-sample/d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toronto.edu/~kriz/cifar-10-sample/dog3.png"/>
                          <pic:cNvPicPr>
                            <a:picLocks noChangeAspect="1" noChangeArrowheads="1"/>
                          </pic:cNvPicPr>
                        </pic:nvPicPr>
                        <pic:blipFill>
                          <a:blip r:embed="rId6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5" name="Picture 54" descr="https://www.cs.toronto.edu/~kriz/cifar-10-sample/d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toronto.edu/~kriz/cifar-10-sample/dog4.png"/>
                          <pic:cNvPicPr>
                            <a:picLocks noChangeAspect="1" noChangeArrowheads="1"/>
                          </pic:cNvPicPr>
                        </pic:nvPicPr>
                        <pic:blipFill>
                          <a:blip r:embed="rId6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6" name="Picture 55" descr="https://www.cs.toronto.edu/~kriz/cifar-10-sample/d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toronto.edu/~kriz/cifar-10-sample/dog5.png"/>
                          <pic:cNvPicPr>
                            <a:picLocks noChangeAspect="1" noChangeArrowheads="1"/>
                          </pic:cNvPicPr>
                        </pic:nvPicPr>
                        <pic:blipFill>
                          <a:blip r:embed="rId6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7" name="Picture 56" descr="https://www.cs.toronto.edu/~kriz/cifar-10-sample/d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toronto.edu/~kriz/cifar-10-sample/dog6.png"/>
                          <pic:cNvPicPr>
                            <a:picLocks noChangeAspect="1" noChangeArrowheads="1"/>
                          </pic:cNvPicPr>
                        </pic:nvPicPr>
                        <pic:blipFill>
                          <a:blip r:embed="rId6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8" name="Picture 57" descr="https://www.cs.toronto.edu/~kriz/cifar-10-sample/d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toronto.edu/~kriz/cifar-10-sample/dog7.png"/>
                          <pic:cNvPicPr>
                            <a:picLocks noChangeAspect="1" noChangeArrowheads="1"/>
                          </pic:cNvPicPr>
                        </pic:nvPicPr>
                        <pic:blipFill>
                          <a:blip r:embed="rId6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59" name="Picture 58" descr="https://www.cs.toronto.edu/~kriz/cifar-10-sample/d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toronto.edu/~kriz/cifar-10-sample/dog8.png"/>
                          <pic:cNvPicPr>
                            <a:picLocks noChangeAspect="1" noChangeArrowheads="1"/>
                          </pic:cNvPicPr>
                        </pic:nvPicPr>
                        <pic:blipFill>
                          <a:blip r:embed="rId6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0" name="Picture 59" descr="https://www.cs.toronto.edu/~kriz/cifar-10-sample/d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toronto.edu/~kriz/cifar-10-sample/dog9.png"/>
                          <pic:cNvPicPr>
                            <a:picLocks noChangeAspect="1" noChangeArrowheads="1"/>
                          </pic:cNvPicPr>
                        </pic:nvPicPr>
                        <pic:blipFill>
                          <a:blip r:embed="rId6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1" name="Picture 60" descr="https://www.cs.toronto.edu/~kriz/cifar-10-sample/d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cs.toronto.edu/~kriz/cifar-10-sample/dog10.png"/>
                          <pic:cNvPicPr>
                            <a:picLocks noChangeAspect="1" noChangeArrowheads="1"/>
                          </pic:cNvPicPr>
                        </pic:nvPicPr>
                        <pic:blipFill>
                          <a:blip r:embed="rId6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frog</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2" name="Picture 61" descr="https://www.cs.toronto.edu/~kriz/cifar-10-sample/f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cs.toronto.edu/~kriz/cifar-10-sample/frog1.png"/>
                          <pic:cNvPicPr>
                            <a:picLocks noChangeAspect="1" noChangeArrowheads="1"/>
                          </pic:cNvPicPr>
                        </pic:nvPicPr>
                        <pic:blipFill>
                          <a:blip r:embed="rId6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3" name="Picture 62" descr="https://www.cs.toronto.edu/~kriz/cifar-10-sample/f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cs.toronto.edu/~kriz/cifar-10-sample/frog2.png"/>
                          <pic:cNvPicPr>
                            <a:picLocks noChangeAspect="1" noChangeArrowheads="1"/>
                          </pic:cNvPicPr>
                        </pic:nvPicPr>
                        <pic:blipFill>
                          <a:blip r:embed="rId6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4" name="Picture 63" descr="https://www.cs.toronto.edu/~kriz/cifar-10-sample/f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s.toronto.edu/~kriz/cifar-10-sample/frog3.png"/>
                          <pic:cNvPicPr>
                            <a:picLocks noChangeAspect="1" noChangeArrowheads="1"/>
                          </pic:cNvPicPr>
                        </pic:nvPicPr>
                        <pic:blipFill>
                          <a:blip r:embed="rId7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5" name="Picture 64" descr="https://www.cs.toronto.edu/~kriz/cifar-10-sample/f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cs.toronto.edu/~kriz/cifar-10-sample/frog4.png"/>
                          <pic:cNvPicPr>
                            <a:picLocks noChangeAspect="1" noChangeArrowheads="1"/>
                          </pic:cNvPicPr>
                        </pic:nvPicPr>
                        <pic:blipFill>
                          <a:blip r:embed="rId7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6" name="Picture 65" descr="https://www.cs.toronto.edu/~kriz/cifar-10-sample/fr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s.toronto.edu/~kriz/cifar-10-sample/frog5.png"/>
                          <pic:cNvPicPr>
                            <a:picLocks noChangeAspect="1" noChangeArrowheads="1"/>
                          </pic:cNvPicPr>
                        </pic:nvPicPr>
                        <pic:blipFill>
                          <a:blip r:embed="rId7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7" name="Picture 66" descr="https://www.cs.toronto.edu/~kriz/cifar-10-sample/f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s.toronto.edu/~kriz/cifar-10-sample/frog6.png"/>
                          <pic:cNvPicPr>
                            <a:picLocks noChangeAspect="1" noChangeArrowheads="1"/>
                          </pic:cNvPicPr>
                        </pic:nvPicPr>
                        <pic:blipFill>
                          <a:blip r:embed="rId7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8" name="Picture 67" descr="https://www.cs.toronto.edu/~kriz/cifar-10-sample/fr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s.toronto.edu/~kriz/cifar-10-sample/frog7.png"/>
                          <pic:cNvPicPr>
                            <a:picLocks noChangeAspect="1" noChangeArrowheads="1"/>
                          </pic:cNvPicPr>
                        </pic:nvPicPr>
                        <pic:blipFill>
                          <a:blip r:embed="rId7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69" name="Picture 68" descr="https://www.cs.toronto.edu/~kriz/cifar-10-sample/fr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s.toronto.edu/~kriz/cifar-10-sample/frog8.png"/>
                          <pic:cNvPicPr>
                            <a:picLocks noChangeAspect="1" noChangeArrowheads="1"/>
                          </pic:cNvPicPr>
                        </pic:nvPicPr>
                        <pic:blipFill>
                          <a:blip r:embed="rId7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0" name="Picture 69" descr="https://www.cs.toronto.edu/~kriz/cifar-10-sample/fr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s.toronto.edu/~kriz/cifar-10-sample/frog9.png"/>
                          <pic:cNvPicPr>
                            <a:picLocks noChangeAspect="1" noChangeArrowheads="1"/>
                          </pic:cNvPicPr>
                        </pic:nvPicPr>
                        <pic:blipFill>
                          <a:blip r:embed="rId7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1" name="Picture 70" descr="https://www.cs.toronto.edu/~kriz/cifar-10-sample/fr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s.toronto.edu/~kriz/cifar-10-sample/frog10.png"/>
                          <pic:cNvPicPr>
                            <a:picLocks noChangeAspect="1" noChangeArrowheads="1"/>
                          </pic:cNvPicPr>
                        </pic:nvPicPr>
                        <pic:blipFill>
                          <a:blip r:embed="rId7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horse</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2" name="Picture 71" descr="https://www.cs.toronto.edu/~kriz/cifar-10-sampl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s.toronto.edu/~kriz/cifar-10-sample/horse1.png"/>
                          <pic:cNvPicPr>
                            <a:picLocks noChangeAspect="1" noChangeArrowheads="1"/>
                          </pic:cNvPicPr>
                        </pic:nvPicPr>
                        <pic:blipFill>
                          <a:blip r:embed="rId7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3" name="Picture 72" descr="https://www.cs.toronto.edu/~kriz/cifar-10-sampl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s.toronto.edu/~kriz/cifar-10-sample/horse2.png"/>
                          <pic:cNvPicPr>
                            <a:picLocks noChangeAspect="1" noChangeArrowheads="1"/>
                          </pic:cNvPicPr>
                        </pic:nvPicPr>
                        <pic:blipFill>
                          <a:blip r:embed="rId7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4" name="Picture 73" descr="https://www.cs.toronto.edu/~kriz/cifar-10-sampl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s.toronto.edu/~kriz/cifar-10-sample/horse3.png"/>
                          <pic:cNvPicPr>
                            <a:picLocks noChangeAspect="1" noChangeArrowheads="1"/>
                          </pic:cNvPicPr>
                        </pic:nvPicPr>
                        <pic:blipFill>
                          <a:blip r:embed="rId8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5" name="Picture 74" descr="https://www.cs.toronto.edu/~kriz/cifar-10-sampl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s.toronto.edu/~kriz/cifar-10-sample/horse4.png"/>
                          <pic:cNvPicPr>
                            <a:picLocks noChangeAspect="1" noChangeArrowheads="1"/>
                          </pic:cNvPicPr>
                        </pic:nvPicPr>
                        <pic:blipFill>
                          <a:blip r:embed="rId8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6" name="Picture 75" descr="https://www.cs.toronto.edu/~kriz/cifar-10-sample/ho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s.toronto.edu/~kriz/cifar-10-sample/horse5.png"/>
                          <pic:cNvPicPr>
                            <a:picLocks noChangeAspect="1" noChangeArrowheads="1"/>
                          </pic:cNvPicPr>
                        </pic:nvPicPr>
                        <pic:blipFill>
                          <a:blip r:embed="rId8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7" name="Picture 76" descr="https://www.cs.toronto.edu/~kriz/cifar-10-sample/ho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cs.toronto.edu/~kriz/cifar-10-sample/horse6.png"/>
                          <pic:cNvPicPr>
                            <a:picLocks noChangeAspect="1" noChangeArrowheads="1"/>
                          </pic:cNvPicPr>
                        </pic:nvPicPr>
                        <pic:blipFill>
                          <a:blip r:embed="rId8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8" name="Picture 77" descr="https://www.cs.toronto.edu/~kriz/cifar-10-sample/ho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s.toronto.edu/~kriz/cifar-10-sample/horse7.png"/>
                          <pic:cNvPicPr>
                            <a:picLocks noChangeAspect="1" noChangeArrowheads="1"/>
                          </pic:cNvPicPr>
                        </pic:nvPicPr>
                        <pic:blipFill>
                          <a:blip r:embed="rId8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79" name="Picture 78" descr="https://www.cs.toronto.edu/~kriz/cifar-10-sample/hor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cs.toronto.edu/~kriz/cifar-10-sample/horse8.png"/>
                          <pic:cNvPicPr>
                            <a:picLocks noChangeAspect="1" noChangeArrowheads="1"/>
                          </pic:cNvPicPr>
                        </pic:nvPicPr>
                        <pic:blipFill>
                          <a:blip r:embed="rId8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0" name="Picture 79" descr="https://www.cs.toronto.edu/~kriz/cifar-10-sample/hor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s.toronto.edu/~kriz/cifar-10-sample/horse9.png"/>
                          <pic:cNvPicPr>
                            <a:picLocks noChangeAspect="1" noChangeArrowheads="1"/>
                          </pic:cNvPicPr>
                        </pic:nvPicPr>
                        <pic:blipFill>
                          <a:blip r:embed="rId8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1" name="Picture 80" descr="https://www.cs.toronto.edu/~kriz/cifar-10-sample/hor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cs.toronto.edu/~kriz/cifar-10-sample/horse10.png"/>
                          <pic:cNvPicPr>
                            <a:picLocks noChangeAspect="1" noChangeArrowheads="1"/>
                          </pic:cNvPicPr>
                        </pic:nvPicPr>
                        <pic:blipFill>
                          <a:blip r:embed="rId8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lastRenderedPageBreak/>
              <w:t>ship</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2" name="Picture 81" descr="https://www.cs.toronto.edu/~kriz/cifar-10-sample/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s.toronto.edu/~kriz/cifar-10-sample/ship1.png"/>
                          <pic:cNvPicPr>
                            <a:picLocks noChangeAspect="1" noChangeArrowheads="1"/>
                          </pic:cNvPicPr>
                        </pic:nvPicPr>
                        <pic:blipFill>
                          <a:blip r:embed="rId8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3" name="Picture 82" descr="https://www.cs.toronto.edu/~kriz/cifar-10-samp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s.toronto.edu/~kriz/cifar-10-sample/ship2.png"/>
                          <pic:cNvPicPr>
                            <a:picLocks noChangeAspect="1" noChangeArrowheads="1"/>
                          </pic:cNvPicPr>
                        </pic:nvPicPr>
                        <pic:blipFill>
                          <a:blip r:embed="rId8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4" name="Picture 83" descr="https://www.cs.toronto.edu/~kriz/cifar-10-sample/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s.toronto.edu/~kriz/cifar-10-sample/ship3.png"/>
                          <pic:cNvPicPr>
                            <a:picLocks noChangeAspect="1" noChangeArrowheads="1"/>
                          </pic:cNvPicPr>
                        </pic:nvPicPr>
                        <pic:blipFill>
                          <a:blip r:embed="rId9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5" name="Picture 84" descr="https://www.cs.toronto.edu/~kriz/cifar-10-sample/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s.toronto.edu/~kriz/cifar-10-sample/ship4.png"/>
                          <pic:cNvPicPr>
                            <a:picLocks noChangeAspect="1" noChangeArrowheads="1"/>
                          </pic:cNvPicPr>
                        </pic:nvPicPr>
                        <pic:blipFill>
                          <a:blip r:embed="rId9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6" name="Picture 85" descr="https://www.cs.toronto.edu/~kriz/cifar-10-sample/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s.toronto.edu/~kriz/cifar-10-sample/ship5.png"/>
                          <pic:cNvPicPr>
                            <a:picLocks noChangeAspect="1" noChangeArrowheads="1"/>
                          </pic:cNvPicPr>
                        </pic:nvPicPr>
                        <pic:blipFill>
                          <a:blip r:embed="rId9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7" name="Picture 86" descr="https://www.cs.toronto.edu/~kriz/cifar-10-sample/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cs.toronto.edu/~kriz/cifar-10-sample/ship6.png"/>
                          <pic:cNvPicPr>
                            <a:picLocks noChangeAspect="1" noChangeArrowheads="1"/>
                          </pic:cNvPicPr>
                        </pic:nvPicPr>
                        <pic:blipFill>
                          <a:blip r:embed="rId9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8" name="Picture 87" descr="https://www.cs.toronto.edu/~kriz/cifar-10-sample/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s.toronto.edu/~kriz/cifar-10-sample/ship7.png"/>
                          <pic:cNvPicPr>
                            <a:picLocks noChangeAspect="1" noChangeArrowheads="1"/>
                          </pic:cNvPicPr>
                        </pic:nvPicPr>
                        <pic:blipFill>
                          <a:blip r:embed="rId9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89" name="Picture 88" descr="https://www.cs.toronto.edu/~kriz/cifar-10-sample/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s.toronto.edu/~kriz/cifar-10-sample/ship8.png"/>
                          <pic:cNvPicPr>
                            <a:picLocks noChangeAspect="1" noChangeArrowheads="1"/>
                          </pic:cNvPicPr>
                        </pic:nvPicPr>
                        <pic:blipFill>
                          <a:blip r:embed="rId9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0" name="Picture 89" descr="https://www.cs.toronto.edu/~kriz/cifar-10-sample/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s.toronto.edu/~kriz/cifar-10-sample/ship9.png"/>
                          <pic:cNvPicPr>
                            <a:picLocks noChangeAspect="1" noChangeArrowheads="1"/>
                          </pic:cNvPicPr>
                        </pic:nvPicPr>
                        <pic:blipFill>
                          <a:blip r:embed="rId9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1" name="Picture 90" descr="https://www.cs.toronto.edu/~kriz/cifar-10-sample/sh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s.toronto.edu/~kriz/cifar-10-sample/ship10.png"/>
                          <pic:cNvPicPr>
                            <a:picLocks noChangeAspect="1" noChangeArrowheads="1"/>
                          </pic:cNvPicPr>
                        </pic:nvPicPr>
                        <pic:blipFill>
                          <a:blip r:embed="rId9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r w:rsidR="00DC0410" w:rsidRPr="00F90A1D" w:rsidTr="00CF00BF">
        <w:trPr>
          <w:tblCellSpacing w:w="15" w:type="dxa"/>
        </w:trPr>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sz w:val="24"/>
                <w:szCs w:val="24"/>
              </w:rPr>
              <w:t>truck</w:t>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2" name="Picture 91" descr="https://www.cs.toronto.edu/~kriz/cifar-10-sample/tr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cs.toronto.edu/~kriz/cifar-10-sample/truck1.png"/>
                          <pic:cNvPicPr>
                            <a:picLocks noChangeAspect="1" noChangeArrowheads="1"/>
                          </pic:cNvPicPr>
                        </pic:nvPicPr>
                        <pic:blipFill>
                          <a:blip r:embed="rId98"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3" name="Picture 92" descr="https://www.cs.toronto.edu/~kriz/cifar-10-sample/tru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s.toronto.edu/~kriz/cifar-10-sample/truck2.png"/>
                          <pic:cNvPicPr>
                            <a:picLocks noChangeAspect="1" noChangeArrowheads="1"/>
                          </pic:cNvPicPr>
                        </pic:nvPicPr>
                        <pic:blipFill>
                          <a:blip r:embed="rId99"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4" name="Picture 93" descr="https://www.cs.toronto.edu/~kriz/cifar-10-sample/tru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s.toronto.edu/~kriz/cifar-10-sample/truck3.png"/>
                          <pic:cNvPicPr>
                            <a:picLocks noChangeAspect="1" noChangeArrowheads="1"/>
                          </pic:cNvPicPr>
                        </pic:nvPicPr>
                        <pic:blipFill>
                          <a:blip r:embed="rId100"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5" name="Picture 94" descr="https://www.cs.toronto.edu/~kriz/cifar-10-sample/tru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cs.toronto.edu/~kriz/cifar-10-sample/truck4.png"/>
                          <pic:cNvPicPr>
                            <a:picLocks noChangeAspect="1" noChangeArrowheads="1"/>
                          </pic:cNvPicPr>
                        </pic:nvPicPr>
                        <pic:blipFill>
                          <a:blip r:embed="rId101"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6" name="Picture 95" descr="https://www.cs.toronto.edu/~kriz/cifar-10-sample/tru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cs.toronto.edu/~kriz/cifar-10-sample/truck5.png"/>
                          <pic:cNvPicPr>
                            <a:picLocks noChangeAspect="1" noChangeArrowheads="1"/>
                          </pic:cNvPicPr>
                        </pic:nvPicPr>
                        <pic:blipFill>
                          <a:blip r:embed="rId102"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7" name="Picture 96" descr="https://www.cs.toronto.edu/~kriz/cifar-10-sample/tru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cs.toronto.edu/~kriz/cifar-10-sample/truck6.png"/>
                          <pic:cNvPicPr>
                            <a:picLocks noChangeAspect="1" noChangeArrowheads="1"/>
                          </pic:cNvPicPr>
                        </pic:nvPicPr>
                        <pic:blipFill>
                          <a:blip r:embed="rId103"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8" name="Picture 97" descr="https://www.cs.toronto.edu/~kriz/cifar-10-sample/tru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s.toronto.edu/~kriz/cifar-10-sample/truck7.png"/>
                          <pic:cNvPicPr>
                            <a:picLocks noChangeAspect="1" noChangeArrowheads="1"/>
                          </pic:cNvPicPr>
                        </pic:nvPicPr>
                        <pic:blipFill>
                          <a:blip r:embed="rId104"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99" name="Picture 98" descr="https://www.cs.toronto.edu/~kriz/cifar-10-sample/tru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cs.toronto.edu/~kriz/cifar-10-sample/truck8.png"/>
                          <pic:cNvPicPr>
                            <a:picLocks noChangeAspect="1" noChangeArrowheads="1"/>
                          </pic:cNvPicPr>
                        </pic:nvPicPr>
                        <pic:blipFill>
                          <a:blip r:embed="rId105"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00" name="Picture 99" descr="https://www.cs.toronto.edu/~kriz/cifar-10-sample/tru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s.toronto.edu/~kriz/cifar-10-sample/truck9.png"/>
                          <pic:cNvPicPr>
                            <a:picLocks noChangeAspect="1" noChangeArrowheads="1"/>
                          </pic:cNvPicPr>
                        </pic:nvPicPr>
                        <pic:blipFill>
                          <a:blip r:embed="rId106"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c>
          <w:tcPr>
            <w:tcW w:w="0" w:type="auto"/>
            <w:vAlign w:val="center"/>
            <w:hideMark/>
          </w:tcPr>
          <w:p w:rsidR="00DC0410" w:rsidRPr="00F90A1D" w:rsidRDefault="00DC0410" w:rsidP="00CF00BF">
            <w:pPr>
              <w:spacing w:after="0" w:line="240" w:lineRule="auto"/>
              <w:rPr>
                <w:rFonts w:ascii="Times New Roman" w:eastAsia="Times New Roman" w:hAnsi="Times New Roman" w:cs="Times New Roman"/>
                <w:sz w:val="24"/>
                <w:szCs w:val="24"/>
              </w:rPr>
            </w:pPr>
            <w:r w:rsidRPr="00F90A1D">
              <w:rPr>
                <w:rFonts w:ascii="Times New Roman" w:eastAsia="Times New Roman" w:hAnsi="Times New Roman" w:cs="Times New Roman"/>
                <w:noProof/>
                <w:sz w:val="24"/>
                <w:szCs w:val="24"/>
              </w:rPr>
              <w:drawing>
                <wp:inline distT="0" distB="0" distL="0" distR="0">
                  <wp:extent cx="308610" cy="308610"/>
                  <wp:effectExtent l="19050" t="0" r="0" b="0"/>
                  <wp:docPr id="101" name="Picture 100" descr="https://www.cs.toronto.edu/~kriz/cifar-10-sample/tru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cs.toronto.edu/~kriz/cifar-10-sample/truck10.png"/>
                          <pic:cNvPicPr>
                            <a:picLocks noChangeAspect="1" noChangeArrowheads="1"/>
                          </pic:cNvPicPr>
                        </pic:nvPicPr>
                        <pic:blipFill>
                          <a:blip r:embed="rId107" cstate="print"/>
                          <a:srcRect/>
                          <a:stretch>
                            <a:fillRect/>
                          </a:stretch>
                        </pic:blipFill>
                        <pic:spPr bwMode="auto">
                          <a:xfrm>
                            <a:off x="0" y="0"/>
                            <a:ext cx="308610" cy="308610"/>
                          </a:xfrm>
                          <a:prstGeom prst="rect">
                            <a:avLst/>
                          </a:prstGeom>
                          <a:noFill/>
                          <a:ln w="9525">
                            <a:noFill/>
                            <a:miter lim="800000"/>
                            <a:headEnd/>
                            <a:tailEnd/>
                          </a:ln>
                        </pic:spPr>
                      </pic:pic>
                    </a:graphicData>
                  </a:graphic>
                </wp:inline>
              </w:drawing>
            </w:r>
          </w:p>
        </w:tc>
      </w:tr>
    </w:tbl>
    <w:p w:rsidR="00DC0410" w:rsidRPr="00F90A1D" w:rsidRDefault="00DC0410" w:rsidP="00DC0410">
      <w:pPr>
        <w:rPr>
          <w:sz w:val="24"/>
          <w:szCs w:val="24"/>
        </w:rPr>
      </w:pPr>
    </w:p>
    <w:p w:rsidR="00DC0410" w:rsidRPr="00F90A1D" w:rsidRDefault="00F90A1D" w:rsidP="00F90A1D">
      <w:pPr>
        <w:pStyle w:val="Heading1"/>
        <w:rPr>
          <w:sz w:val="24"/>
        </w:rPr>
      </w:pPr>
      <w:r>
        <w:t>Libraries:</w:t>
      </w:r>
    </w:p>
    <w:p w:rsidR="00DC0410" w:rsidRPr="00F90A1D" w:rsidRDefault="00DC0410" w:rsidP="00DC0410">
      <w:pPr>
        <w:rPr>
          <w:sz w:val="24"/>
          <w:szCs w:val="24"/>
        </w:rPr>
      </w:pPr>
      <w:r w:rsidRPr="00F90A1D">
        <w:rPr>
          <w:sz w:val="24"/>
          <w:szCs w:val="24"/>
        </w:rPr>
        <w:t xml:space="preserve">My programming language of choice for this project was python and major part of the project was done using </w:t>
      </w:r>
      <w:proofErr w:type="spellStart"/>
      <w:r w:rsidRPr="00F90A1D">
        <w:rPr>
          <w:sz w:val="24"/>
          <w:szCs w:val="24"/>
        </w:rPr>
        <w:t>keras</w:t>
      </w:r>
      <w:proofErr w:type="spellEnd"/>
      <w:r w:rsidRPr="00F90A1D">
        <w:rPr>
          <w:sz w:val="24"/>
          <w:szCs w:val="24"/>
        </w:rPr>
        <w:t>.</w:t>
      </w:r>
    </w:p>
    <w:p w:rsidR="00DC0410" w:rsidRPr="00F90A1D" w:rsidRDefault="00DC0410" w:rsidP="00DC0410">
      <w:pPr>
        <w:pStyle w:val="Heading1"/>
        <w:rPr>
          <w:szCs w:val="32"/>
        </w:rPr>
      </w:pPr>
      <w:r w:rsidRPr="00F90A1D">
        <w:rPr>
          <w:szCs w:val="32"/>
        </w:rPr>
        <w:t>Model Architecture:</w:t>
      </w:r>
    </w:p>
    <w:p w:rsidR="00A54BFD" w:rsidRPr="00F90A1D" w:rsidRDefault="00DC0410" w:rsidP="00DC0410">
      <w:pPr>
        <w:rPr>
          <w:sz w:val="24"/>
          <w:szCs w:val="24"/>
        </w:rPr>
      </w:pPr>
      <w:r w:rsidRPr="00F90A1D">
        <w:rPr>
          <w:sz w:val="24"/>
          <w:szCs w:val="24"/>
        </w:rPr>
        <w:t>For this particular problem I have chosen a very simple yet effec</w:t>
      </w:r>
      <w:r w:rsidR="00755A8E" w:rsidRPr="00F90A1D">
        <w:rPr>
          <w:sz w:val="24"/>
          <w:szCs w:val="24"/>
        </w:rPr>
        <w:t xml:space="preserve">tive Convolution neural network. </w:t>
      </w:r>
    </w:p>
    <w:p w:rsidR="00A54BFD" w:rsidRPr="00F90A1D" w:rsidRDefault="00A54BFD" w:rsidP="00F90A1D">
      <w:pPr>
        <w:pStyle w:val="Heading1"/>
      </w:pPr>
      <w:r w:rsidRPr="00F90A1D">
        <w:t>Convolution:</w:t>
      </w:r>
    </w:p>
    <w:p w:rsidR="00A54BFD" w:rsidRPr="00F90A1D" w:rsidRDefault="00A54BFD" w:rsidP="00DC0410">
      <w:pPr>
        <w:rPr>
          <w:sz w:val="24"/>
          <w:szCs w:val="24"/>
        </w:rPr>
      </w:pPr>
      <w:r w:rsidRPr="00F90A1D">
        <w:rPr>
          <w:sz w:val="24"/>
          <w:szCs w:val="24"/>
        </w:rPr>
        <w:t xml:space="preserve">A convolution is the integral measuring how much two functions overlap as one passes over the other. The </w:t>
      </w:r>
      <w:proofErr w:type="spellStart"/>
      <w:r w:rsidRPr="00F90A1D">
        <w:rPr>
          <w:sz w:val="24"/>
          <w:szCs w:val="24"/>
        </w:rPr>
        <w:t>Convolutional</w:t>
      </w:r>
      <w:proofErr w:type="spellEnd"/>
      <w:r w:rsidRPr="00F90A1D">
        <w:rPr>
          <w:sz w:val="24"/>
          <w:szCs w:val="24"/>
        </w:rPr>
        <w:t xml:space="preserve"> layer is the core building block of a </w:t>
      </w:r>
      <w:proofErr w:type="spellStart"/>
      <w:r w:rsidRPr="00F90A1D">
        <w:rPr>
          <w:sz w:val="24"/>
          <w:szCs w:val="24"/>
        </w:rPr>
        <w:t>Convolutional</w:t>
      </w:r>
      <w:proofErr w:type="spellEnd"/>
      <w:r w:rsidRPr="00F90A1D">
        <w:rPr>
          <w:sz w:val="24"/>
          <w:szCs w:val="24"/>
        </w:rPr>
        <w:t xml:space="preserve"> Network. </w:t>
      </w:r>
      <w:r w:rsidR="00755A8E" w:rsidRPr="00F90A1D">
        <w:rPr>
          <w:sz w:val="24"/>
          <w:szCs w:val="24"/>
        </w:rPr>
        <w:t xml:space="preserve">My model contains total four </w:t>
      </w:r>
      <w:proofErr w:type="spellStart"/>
      <w:r w:rsidR="00755A8E" w:rsidRPr="00F90A1D">
        <w:rPr>
          <w:sz w:val="24"/>
          <w:szCs w:val="24"/>
        </w:rPr>
        <w:t>Convolutional</w:t>
      </w:r>
      <w:proofErr w:type="spellEnd"/>
      <w:r w:rsidR="00755A8E" w:rsidRPr="00F90A1D">
        <w:rPr>
          <w:sz w:val="24"/>
          <w:szCs w:val="24"/>
        </w:rPr>
        <w:t xml:space="preserve"> layers, each with a filter size of 3x3.</w:t>
      </w:r>
      <w:r w:rsidR="006220BE" w:rsidRPr="00F90A1D">
        <w:rPr>
          <w:sz w:val="24"/>
          <w:szCs w:val="24"/>
        </w:rPr>
        <w:t xml:space="preserve"> </w:t>
      </w:r>
      <w:proofErr w:type="spellStart"/>
      <w:r w:rsidRPr="00F90A1D">
        <w:rPr>
          <w:sz w:val="24"/>
          <w:szCs w:val="24"/>
        </w:rPr>
        <w:t>Convolutional</w:t>
      </w:r>
      <w:proofErr w:type="spellEnd"/>
      <w:r w:rsidRPr="00F90A1D">
        <w:rPr>
          <w:sz w:val="24"/>
          <w:szCs w:val="24"/>
        </w:rPr>
        <w:t xml:space="preserve"> networks take those filters, slices of the image’s feature space, and map them one by one; that is, they create a map of each place that feature occurs. By learning different portions of a feature space, </w:t>
      </w:r>
      <w:proofErr w:type="spellStart"/>
      <w:r w:rsidRPr="00F90A1D">
        <w:rPr>
          <w:sz w:val="24"/>
          <w:szCs w:val="24"/>
        </w:rPr>
        <w:t>convolutional</w:t>
      </w:r>
      <w:proofErr w:type="spellEnd"/>
      <w:r w:rsidRPr="00F90A1D">
        <w:rPr>
          <w:sz w:val="24"/>
          <w:szCs w:val="24"/>
        </w:rPr>
        <w:t xml:space="preserve"> nets allow for easily scalable and robust feature engineering.</w:t>
      </w:r>
    </w:p>
    <w:p w:rsidR="00A54BFD" w:rsidRPr="00F90A1D" w:rsidRDefault="00A54BFD" w:rsidP="00F90A1D">
      <w:pPr>
        <w:pStyle w:val="Heading1"/>
      </w:pPr>
      <w:r w:rsidRPr="00F90A1D">
        <w:t>Activation Function:</w:t>
      </w:r>
    </w:p>
    <w:p w:rsidR="00A54BFD" w:rsidRPr="00F90A1D" w:rsidRDefault="006220BE" w:rsidP="00DC0410">
      <w:pPr>
        <w:rPr>
          <w:sz w:val="24"/>
          <w:szCs w:val="24"/>
        </w:rPr>
      </w:pPr>
      <w:r w:rsidRPr="00F90A1D">
        <w:rPr>
          <w:sz w:val="24"/>
          <w:szCs w:val="24"/>
        </w:rPr>
        <w:t>An activation function is just a node that you add to the output end of any neural network. It is used to determine the output of the neural network like yes, no or 0, 1</w:t>
      </w:r>
      <w:r w:rsidR="00A54BFD" w:rsidRPr="00F90A1D">
        <w:rPr>
          <w:sz w:val="24"/>
          <w:szCs w:val="24"/>
        </w:rPr>
        <w:t xml:space="preserve">. As we are dealing with a classification problem in which the model needs to output a class, the activation function of choice is </w:t>
      </w:r>
      <w:proofErr w:type="spellStart"/>
      <w:r w:rsidR="00A54BFD" w:rsidRPr="00F90A1D">
        <w:rPr>
          <w:sz w:val="24"/>
          <w:szCs w:val="24"/>
        </w:rPr>
        <w:t>ReLu</w:t>
      </w:r>
      <w:proofErr w:type="spellEnd"/>
      <w:r w:rsidR="00A54BFD" w:rsidRPr="00F90A1D">
        <w:rPr>
          <w:sz w:val="24"/>
          <w:szCs w:val="24"/>
        </w:rPr>
        <w:t>.</w:t>
      </w:r>
    </w:p>
    <w:p w:rsidR="00A54BFD" w:rsidRPr="00F90A1D" w:rsidRDefault="008D0EDD" w:rsidP="00F90A1D">
      <w:pPr>
        <w:pStyle w:val="Heading1"/>
      </w:pPr>
      <w:r w:rsidRPr="00F90A1D">
        <w:lastRenderedPageBreak/>
        <w:t>P</w:t>
      </w:r>
      <w:r w:rsidR="00A54BFD" w:rsidRPr="00F90A1D">
        <w:t>ooling:</w:t>
      </w:r>
    </w:p>
    <w:p w:rsidR="008D0EDD" w:rsidRPr="00F90A1D" w:rsidRDefault="00A54BFD" w:rsidP="00DC0410">
      <w:pPr>
        <w:rPr>
          <w:sz w:val="24"/>
          <w:szCs w:val="24"/>
        </w:rPr>
      </w:pPr>
      <w:r w:rsidRPr="00F90A1D">
        <w:rPr>
          <w:sz w:val="24"/>
          <w:szCs w:val="24"/>
        </w:rPr>
        <w:t xml:space="preserve">A Pooling layer is inserted between </w:t>
      </w:r>
      <w:proofErr w:type="spellStart"/>
      <w:r w:rsidRPr="00F90A1D">
        <w:rPr>
          <w:sz w:val="24"/>
          <w:szCs w:val="24"/>
        </w:rPr>
        <w:t>convolutional</w:t>
      </w:r>
      <w:proofErr w:type="spellEnd"/>
      <w:r w:rsidRPr="00F90A1D">
        <w:rPr>
          <w:sz w:val="24"/>
          <w:szCs w:val="24"/>
        </w:rPr>
        <w:t xml:space="preserve"> layers</w:t>
      </w:r>
      <w:r w:rsidR="008D0EDD" w:rsidRPr="00F90A1D">
        <w:rPr>
          <w:sz w:val="24"/>
          <w:szCs w:val="24"/>
        </w:rPr>
        <w:t xml:space="preserve">. Its function is to progressively reduce the spatial size of the representation to reduce the amount of parameters and computation in the network, and hence to also control </w:t>
      </w:r>
      <w:proofErr w:type="spellStart"/>
      <w:r w:rsidR="008D0EDD" w:rsidRPr="00F90A1D">
        <w:rPr>
          <w:sz w:val="24"/>
          <w:szCs w:val="24"/>
        </w:rPr>
        <w:t>overfitting</w:t>
      </w:r>
      <w:proofErr w:type="spellEnd"/>
      <w:r w:rsidR="008D0EDD" w:rsidRPr="00F90A1D">
        <w:rPr>
          <w:sz w:val="24"/>
          <w:szCs w:val="24"/>
        </w:rPr>
        <w:t xml:space="preserve">. I have applied </w:t>
      </w:r>
      <w:proofErr w:type="spellStart"/>
      <w:r w:rsidR="008D0EDD" w:rsidRPr="00F90A1D">
        <w:rPr>
          <w:sz w:val="24"/>
          <w:szCs w:val="24"/>
        </w:rPr>
        <w:t>Maxpooling</w:t>
      </w:r>
      <w:proofErr w:type="spellEnd"/>
      <w:r w:rsidR="008D0EDD" w:rsidRPr="00F90A1D">
        <w:rPr>
          <w:sz w:val="24"/>
          <w:szCs w:val="24"/>
        </w:rPr>
        <w:t xml:space="preserve"> with a filter size of 2x2</w:t>
      </w:r>
    </w:p>
    <w:p w:rsidR="00755A8E" w:rsidRPr="00F90A1D" w:rsidRDefault="008D0EDD" w:rsidP="00F90A1D">
      <w:pPr>
        <w:pStyle w:val="Heading1"/>
      </w:pPr>
      <w:r w:rsidRPr="00F90A1D">
        <w:t>Dropout:</w:t>
      </w:r>
    </w:p>
    <w:p w:rsidR="008D0EDD" w:rsidRPr="00F90A1D" w:rsidRDefault="008D0EDD" w:rsidP="00DC0410">
      <w:pPr>
        <w:rPr>
          <w:sz w:val="24"/>
          <w:szCs w:val="24"/>
        </w:rPr>
      </w:pPr>
      <w:r w:rsidRPr="00F90A1D">
        <w:rPr>
          <w:sz w:val="24"/>
          <w:szCs w:val="24"/>
        </w:rPr>
        <w:t xml:space="preserve">The main idea behind dropout is to randomly drop units along with their connections from the network during training. It prevents the units from </w:t>
      </w:r>
      <w:proofErr w:type="spellStart"/>
      <w:r w:rsidRPr="00F90A1D">
        <w:rPr>
          <w:sz w:val="24"/>
          <w:szCs w:val="24"/>
        </w:rPr>
        <w:t>coa-dopting</w:t>
      </w:r>
      <w:proofErr w:type="spellEnd"/>
      <w:r w:rsidRPr="00F90A1D">
        <w:rPr>
          <w:sz w:val="24"/>
          <w:szCs w:val="24"/>
        </w:rPr>
        <w:t xml:space="preserve">. It is basically used to overcome </w:t>
      </w:r>
      <w:proofErr w:type="spellStart"/>
      <w:r w:rsidRPr="00F90A1D">
        <w:rPr>
          <w:sz w:val="24"/>
          <w:szCs w:val="24"/>
        </w:rPr>
        <w:t>overfitting</w:t>
      </w:r>
      <w:proofErr w:type="spellEnd"/>
      <w:r w:rsidRPr="00F90A1D">
        <w:rPr>
          <w:sz w:val="24"/>
          <w:szCs w:val="24"/>
        </w:rPr>
        <w:t xml:space="preserve"> problem.</w:t>
      </w:r>
    </w:p>
    <w:p w:rsidR="008D0EDD" w:rsidRPr="00F90A1D" w:rsidRDefault="00652996" w:rsidP="00DC0410">
      <w:pPr>
        <w:rPr>
          <w:sz w:val="24"/>
          <w:szCs w:val="24"/>
        </w:rPr>
      </w:pPr>
      <w:r w:rsidRPr="00F90A1D">
        <w:rPr>
          <w:sz w:val="24"/>
          <w:szCs w:val="24"/>
        </w:rPr>
        <w:t>Following is a summary of my CNN model. It shows all the number of layers used and the number</w:t>
      </w:r>
      <w:r w:rsidR="000345C2" w:rsidRPr="00F90A1D">
        <w:rPr>
          <w:sz w:val="24"/>
          <w:szCs w:val="24"/>
        </w:rPr>
        <w:t xml:space="preserve"> of parameters</w:t>
      </w:r>
    </w:p>
    <w:p w:rsidR="000345C2" w:rsidRPr="00F90A1D" w:rsidRDefault="00652996" w:rsidP="0015603D">
      <w:pPr>
        <w:rPr>
          <w:sz w:val="24"/>
          <w:szCs w:val="24"/>
        </w:rPr>
      </w:pPr>
      <w:r w:rsidRPr="00F90A1D">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368.4pt">
            <v:imagedata r:id="rId108" o:title="model summary"/>
          </v:shape>
        </w:pict>
      </w:r>
    </w:p>
    <w:p w:rsidR="002C74C0" w:rsidRPr="00F90A1D" w:rsidRDefault="000345C2" w:rsidP="000345C2">
      <w:pPr>
        <w:tabs>
          <w:tab w:val="left" w:pos="7560"/>
        </w:tabs>
        <w:rPr>
          <w:sz w:val="24"/>
          <w:szCs w:val="24"/>
        </w:rPr>
      </w:pPr>
      <w:r w:rsidRPr="00F90A1D">
        <w:rPr>
          <w:sz w:val="24"/>
          <w:szCs w:val="24"/>
        </w:rPr>
        <w:lastRenderedPageBreak/>
        <w:tab/>
      </w:r>
    </w:p>
    <w:p w:rsidR="000345C2" w:rsidRPr="00F90A1D" w:rsidRDefault="000345C2" w:rsidP="00F90A1D">
      <w:pPr>
        <w:pStyle w:val="Heading1"/>
      </w:pPr>
      <w:r w:rsidRPr="00F90A1D">
        <w:t>Model Parameters:</w:t>
      </w:r>
    </w:p>
    <w:p w:rsidR="000345C2" w:rsidRPr="00F90A1D" w:rsidRDefault="000345C2" w:rsidP="00F90A1D">
      <w:pPr>
        <w:pStyle w:val="Heading1"/>
      </w:pPr>
      <w:r w:rsidRPr="00F90A1D">
        <w:t xml:space="preserve">Loss: </w:t>
      </w:r>
    </w:p>
    <w:p w:rsidR="000345C2" w:rsidRPr="00F90A1D" w:rsidRDefault="000345C2" w:rsidP="000345C2">
      <w:pPr>
        <w:tabs>
          <w:tab w:val="left" w:pos="7560"/>
        </w:tabs>
        <w:rPr>
          <w:sz w:val="24"/>
          <w:szCs w:val="24"/>
        </w:rPr>
      </w:pPr>
      <w:r w:rsidRPr="00F90A1D">
        <w:rPr>
          <w:sz w:val="24"/>
          <w:szCs w:val="24"/>
        </w:rPr>
        <w:t>Cross-entropy loss, or log loss, measures the performance of a classification model whose output is a probability value between 0 and 1.  As the given problem is a 10 class classification problem therefore the better choice is categorical cross entropy.</w:t>
      </w:r>
    </w:p>
    <w:p w:rsidR="000345C2" w:rsidRPr="00F90A1D" w:rsidRDefault="000345C2" w:rsidP="00F90A1D">
      <w:pPr>
        <w:pStyle w:val="Heading1"/>
      </w:pPr>
      <w:r w:rsidRPr="00F90A1D">
        <w:t>Optimizer:</w:t>
      </w:r>
    </w:p>
    <w:p w:rsidR="000345C2" w:rsidRPr="00F90A1D" w:rsidRDefault="000345C2" w:rsidP="000345C2">
      <w:pPr>
        <w:tabs>
          <w:tab w:val="left" w:pos="7560"/>
        </w:tabs>
        <w:rPr>
          <w:sz w:val="24"/>
          <w:szCs w:val="24"/>
        </w:rPr>
      </w:pPr>
      <w:r w:rsidRPr="00F90A1D">
        <w:rPr>
          <w:sz w:val="24"/>
          <w:szCs w:val="24"/>
        </w:rPr>
        <w:t xml:space="preserve">Adam is an optimization algorithm that can </w:t>
      </w:r>
      <w:proofErr w:type="gramStart"/>
      <w:r w:rsidRPr="00F90A1D">
        <w:rPr>
          <w:sz w:val="24"/>
          <w:szCs w:val="24"/>
        </w:rPr>
        <w:t>used</w:t>
      </w:r>
      <w:proofErr w:type="gramEnd"/>
      <w:r w:rsidRPr="00F90A1D">
        <w:rPr>
          <w:sz w:val="24"/>
          <w:szCs w:val="24"/>
        </w:rPr>
        <w:t xml:space="preserve"> instead of the classical stochastic gradient descent procedure to update network weights iterative based in training data. A learning rate is maintained for each network weight and separately adapted as learning unfolds. The learning rate I have selected is 0.001.</w:t>
      </w:r>
    </w:p>
    <w:p w:rsidR="000345C2" w:rsidRPr="00F90A1D" w:rsidRDefault="000345C2" w:rsidP="00F90A1D">
      <w:pPr>
        <w:pStyle w:val="Heading1"/>
      </w:pPr>
      <w:r w:rsidRPr="00F90A1D">
        <w:t>Training:</w:t>
      </w:r>
    </w:p>
    <w:p w:rsidR="000345C2" w:rsidRPr="00F90A1D" w:rsidRDefault="000345C2" w:rsidP="000345C2">
      <w:pPr>
        <w:tabs>
          <w:tab w:val="left" w:pos="7560"/>
        </w:tabs>
        <w:rPr>
          <w:sz w:val="24"/>
          <w:szCs w:val="24"/>
        </w:rPr>
      </w:pPr>
      <w:r w:rsidRPr="00F90A1D">
        <w:rPr>
          <w:sz w:val="24"/>
          <w:szCs w:val="24"/>
        </w:rPr>
        <w:t>I have trained my model for 30 epochs with a batch size of 128</w:t>
      </w:r>
    </w:p>
    <w:p w:rsidR="000345C2" w:rsidRPr="00F90A1D" w:rsidRDefault="000345C2" w:rsidP="000345C2">
      <w:pPr>
        <w:tabs>
          <w:tab w:val="left" w:pos="7560"/>
        </w:tabs>
        <w:rPr>
          <w:sz w:val="24"/>
          <w:szCs w:val="24"/>
        </w:rPr>
      </w:pPr>
      <w:r w:rsidRPr="00F90A1D">
        <w:rPr>
          <w:sz w:val="24"/>
          <w:szCs w:val="24"/>
        </w:rPr>
        <w:pict>
          <v:shape id="_x0000_i1026" type="#_x0000_t75" style="width:6in;height:263.7pt">
            <v:imagedata r:id="rId109" o:title="epochs details"/>
          </v:shape>
        </w:pict>
      </w:r>
    </w:p>
    <w:p w:rsidR="004D4032" w:rsidRPr="00F90A1D" w:rsidRDefault="004D4032" w:rsidP="00F90A1D">
      <w:pPr>
        <w:pStyle w:val="Heading1"/>
      </w:pPr>
      <w:r w:rsidRPr="00F90A1D">
        <w:lastRenderedPageBreak/>
        <w:t>Results:</w:t>
      </w:r>
    </w:p>
    <w:p w:rsidR="004D4032" w:rsidRPr="00F90A1D" w:rsidRDefault="004D4032" w:rsidP="000345C2">
      <w:pPr>
        <w:tabs>
          <w:tab w:val="left" w:pos="7560"/>
        </w:tabs>
        <w:rPr>
          <w:sz w:val="24"/>
          <w:szCs w:val="24"/>
        </w:rPr>
      </w:pPr>
      <w:r w:rsidRPr="00F90A1D">
        <w:rPr>
          <w:sz w:val="24"/>
          <w:szCs w:val="24"/>
        </w:rPr>
        <w:t xml:space="preserve">The training starts with the first epoch ending at </w:t>
      </w:r>
      <w:proofErr w:type="gramStart"/>
      <w:r w:rsidRPr="00F90A1D">
        <w:rPr>
          <w:sz w:val="24"/>
          <w:szCs w:val="24"/>
        </w:rPr>
        <w:t>0.377 accuracy</w:t>
      </w:r>
      <w:proofErr w:type="gramEnd"/>
      <w:r w:rsidRPr="00F90A1D">
        <w:rPr>
          <w:sz w:val="24"/>
          <w:szCs w:val="24"/>
        </w:rPr>
        <w:t xml:space="preserve"> and a loss of 1.6720. As the epochs continue, both the training and test accuracy increases gradually and the loss decreases</w:t>
      </w:r>
    </w:p>
    <w:p w:rsidR="004D4032" w:rsidRPr="00F90A1D" w:rsidRDefault="004D4032" w:rsidP="000345C2">
      <w:pPr>
        <w:tabs>
          <w:tab w:val="left" w:pos="7560"/>
        </w:tabs>
        <w:rPr>
          <w:sz w:val="24"/>
          <w:szCs w:val="24"/>
        </w:rPr>
      </w:pPr>
    </w:p>
    <w:p w:rsidR="004D4032" w:rsidRPr="00F90A1D" w:rsidRDefault="004D4032" w:rsidP="000345C2">
      <w:pPr>
        <w:tabs>
          <w:tab w:val="left" w:pos="7560"/>
        </w:tabs>
        <w:rPr>
          <w:sz w:val="24"/>
          <w:szCs w:val="24"/>
        </w:rPr>
      </w:pPr>
    </w:p>
    <w:p w:rsidR="004D4032" w:rsidRPr="00F90A1D" w:rsidRDefault="004D4032" w:rsidP="000345C2">
      <w:pPr>
        <w:tabs>
          <w:tab w:val="left" w:pos="7560"/>
        </w:tabs>
        <w:rPr>
          <w:sz w:val="24"/>
          <w:szCs w:val="24"/>
        </w:rPr>
      </w:pPr>
    </w:p>
    <w:p w:rsidR="004D4032" w:rsidRPr="00F90A1D" w:rsidRDefault="004D4032" w:rsidP="004D4032">
      <w:pPr>
        <w:tabs>
          <w:tab w:val="left" w:pos="7560"/>
        </w:tabs>
        <w:jc w:val="center"/>
        <w:rPr>
          <w:sz w:val="24"/>
          <w:szCs w:val="24"/>
        </w:rPr>
      </w:pPr>
      <w:r w:rsidRPr="00F90A1D">
        <w:rPr>
          <w:sz w:val="24"/>
          <w:szCs w:val="24"/>
        </w:rPr>
        <w:t>Accuracy</w:t>
      </w:r>
    </w:p>
    <w:p w:rsidR="004D4032" w:rsidRPr="00F90A1D" w:rsidRDefault="004D4032" w:rsidP="000345C2">
      <w:pPr>
        <w:tabs>
          <w:tab w:val="left" w:pos="7560"/>
        </w:tabs>
        <w:rPr>
          <w:sz w:val="24"/>
          <w:szCs w:val="24"/>
        </w:rPr>
      </w:pPr>
      <w:r w:rsidRPr="00F90A1D">
        <w:rPr>
          <w:sz w:val="24"/>
          <w:szCs w:val="24"/>
        </w:rPr>
        <w:pict>
          <v:shape id="_x0000_i1027" type="#_x0000_t75" style="width:6in;height:208.5pt">
            <v:imagedata r:id="rId110" o:title="epochs vs accuracy"/>
          </v:shape>
        </w:pict>
      </w:r>
    </w:p>
    <w:p w:rsidR="004D4032" w:rsidRPr="00F90A1D" w:rsidRDefault="004D4032" w:rsidP="000345C2">
      <w:pPr>
        <w:tabs>
          <w:tab w:val="left" w:pos="7560"/>
        </w:tabs>
        <w:rPr>
          <w:sz w:val="24"/>
          <w:szCs w:val="24"/>
        </w:rPr>
      </w:pPr>
      <w:r w:rsidRPr="00F90A1D">
        <w:rPr>
          <w:sz w:val="24"/>
          <w:szCs w:val="24"/>
        </w:rPr>
        <w:t xml:space="preserve">The above plot demonstrates the relationship between accuracy and number of epochs. As the number of </w:t>
      </w:r>
      <w:proofErr w:type="gramStart"/>
      <w:r w:rsidRPr="00F90A1D">
        <w:rPr>
          <w:sz w:val="24"/>
          <w:szCs w:val="24"/>
        </w:rPr>
        <w:t>epochs</w:t>
      </w:r>
      <w:proofErr w:type="gramEnd"/>
      <w:r w:rsidRPr="00F90A1D">
        <w:rPr>
          <w:sz w:val="24"/>
          <w:szCs w:val="24"/>
        </w:rPr>
        <w:t xml:space="preserve"> increases, both the training and test set accuracy increases.</w:t>
      </w:r>
    </w:p>
    <w:p w:rsidR="004D4032" w:rsidRPr="00F90A1D" w:rsidRDefault="004D4032" w:rsidP="004D4032">
      <w:pPr>
        <w:tabs>
          <w:tab w:val="left" w:pos="3870"/>
          <w:tab w:val="center" w:pos="4320"/>
          <w:tab w:val="left" w:pos="7560"/>
        </w:tabs>
        <w:rPr>
          <w:sz w:val="24"/>
          <w:szCs w:val="24"/>
        </w:rPr>
      </w:pPr>
      <w:r w:rsidRPr="00F90A1D">
        <w:rPr>
          <w:sz w:val="24"/>
          <w:szCs w:val="24"/>
        </w:rPr>
        <w:tab/>
      </w:r>
    </w:p>
    <w:p w:rsidR="00F90A1D" w:rsidRDefault="004D4032" w:rsidP="004D4032">
      <w:pPr>
        <w:tabs>
          <w:tab w:val="left" w:pos="3870"/>
          <w:tab w:val="center" w:pos="4320"/>
          <w:tab w:val="left" w:pos="7560"/>
        </w:tabs>
        <w:rPr>
          <w:sz w:val="24"/>
          <w:szCs w:val="24"/>
        </w:rPr>
      </w:pPr>
      <w:r w:rsidRPr="00F90A1D">
        <w:rPr>
          <w:sz w:val="24"/>
          <w:szCs w:val="24"/>
        </w:rPr>
        <w:tab/>
      </w:r>
    </w:p>
    <w:p w:rsidR="00F90A1D" w:rsidRDefault="00F90A1D" w:rsidP="004D4032">
      <w:pPr>
        <w:tabs>
          <w:tab w:val="left" w:pos="3870"/>
          <w:tab w:val="center" w:pos="4320"/>
          <w:tab w:val="left" w:pos="7560"/>
        </w:tabs>
        <w:rPr>
          <w:sz w:val="24"/>
          <w:szCs w:val="24"/>
        </w:rPr>
      </w:pPr>
    </w:p>
    <w:p w:rsidR="00F90A1D" w:rsidRDefault="00F90A1D" w:rsidP="004D4032">
      <w:pPr>
        <w:tabs>
          <w:tab w:val="left" w:pos="3870"/>
          <w:tab w:val="center" w:pos="4320"/>
          <w:tab w:val="left" w:pos="7560"/>
        </w:tabs>
        <w:rPr>
          <w:sz w:val="24"/>
          <w:szCs w:val="24"/>
        </w:rPr>
      </w:pPr>
    </w:p>
    <w:p w:rsidR="004C11C7" w:rsidRDefault="004C11C7" w:rsidP="00F90A1D">
      <w:pPr>
        <w:tabs>
          <w:tab w:val="left" w:pos="3870"/>
          <w:tab w:val="center" w:pos="4320"/>
          <w:tab w:val="left" w:pos="7560"/>
        </w:tabs>
        <w:jc w:val="center"/>
        <w:rPr>
          <w:sz w:val="24"/>
          <w:szCs w:val="24"/>
        </w:rPr>
      </w:pPr>
    </w:p>
    <w:p w:rsidR="004C11C7" w:rsidRDefault="004C11C7" w:rsidP="00F90A1D">
      <w:pPr>
        <w:tabs>
          <w:tab w:val="left" w:pos="3870"/>
          <w:tab w:val="center" w:pos="4320"/>
          <w:tab w:val="left" w:pos="7560"/>
        </w:tabs>
        <w:jc w:val="center"/>
        <w:rPr>
          <w:sz w:val="24"/>
          <w:szCs w:val="24"/>
        </w:rPr>
      </w:pPr>
    </w:p>
    <w:p w:rsidR="004D4032" w:rsidRDefault="004D4032" w:rsidP="00F90A1D">
      <w:pPr>
        <w:tabs>
          <w:tab w:val="left" w:pos="3870"/>
          <w:tab w:val="center" w:pos="4320"/>
          <w:tab w:val="left" w:pos="7560"/>
        </w:tabs>
        <w:jc w:val="center"/>
        <w:rPr>
          <w:sz w:val="24"/>
          <w:szCs w:val="24"/>
        </w:rPr>
      </w:pPr>
      <w:r w:rsidRPr="00F90A1D">
        <w:rPr>
          <w:sz w:val="24"/>
          <w:szCs w:val="24"/>
        </w:rPr>
        <w:lastRenderedPageBreak/>
        <w:t>Loss</w:t>
      </w:r>
    </w:p>
    <w:p w:rsidR="00F90A1D" w:rsidRPr="00F90A1D" w:rsidRDefault="00F90A1D" w:rsidP="00F90A1D">
      <w:pPr>
        <w:tabs>
          <w:tab w:val="left" w:pos="3870"/>
          <w:tab w:val="center" w:pos="4320"/>
          <w:tab w:val="left" w:pos="7560"/>
        </w:tabs>
        <w:jc w:val="center"/>
        <w:rPr>
          <w:sz w:val="24"/>
          <w:szCs w:val="24"/>
        </w:rPr>
      </w:pPr>
    </w:p>
    <w:p w:rsidR="004D4032" w:rsidRPr="00F90A1D" w:rsidRDefault="004D4032" w:rsidP="004D4032">
      <w:pPr>
        <w:tabs>
          <w:tab w:val="left" w:pos="3870"/>
          <w:tab w:val="center" w:pos="4320"/>
          <w:tab w:val="left" w:pos="7560"/>
        </w:tabs>
        <w:rPr>
          <w:sz w:val="24"/>
          <w:szCs w:val="24"/>
        </w:rPr>
      </w:pPr>
      <w:r w:rsidRPr="00F90A1D">
        <w:rPr>
          <w:sz w:val="24"/>
          <w:szCs w:val="24"/>
        </w:rPr>
        <w:pict>
          <v:shape id="_x0000_i1028" type="#_x0000_t75" style="width:431.05pt;height:214.15pt">
            <v:imagedata r:id="rId111" o:title="epoch vs loss"/>
          </v:shape>
        </w:pict>
      </w:r>
    </w:p>
    <w:p w:rsidR="00F90A1D" w:rsidRDefault="00F90A1D" w:rsidP="004D4032">
      <w:pPr>
        <w:tabs>
          <w:tab w:val="left" w:pos="5205"/>
        </w:tabs>
        <w:rPr>
          <w:sz w:val="24"/>
          <w:szCs w:val="24"/>
        </w:rPr>
      </w:pPr>
    </w:p>
    <w:p w:rsidR="004D4032" w:rsidRDefault="004D4032" w:rsidP="004D4032">
      <w:pPr>
        <w:tabs>
          <w:tab w:val="left" w:pos="5205"/>
        </w:tabs>
        <w:rPr>
          <w:sz w:val="24"/>
          <w:szCs w:val="24"/>
        </w:rPr>
      </w:pPr>
      <w:r w:rsidRPr="00F90A1D">
        <w:rPr>
          <w:sz w:val="24"/>
          <w:szCs w:val="24"/>
        </w:rPr>
        <w:t>This plot shows the relationship between training and test loss and epochs. It shows that the both the losses decreases as the number of epochs increases.</w:t>
      </w:r>
    </w:p>
    <w:p w:rsidR="00F90A1D" w:rsidRPr="00F90A1D" w:rsidRDefault="00F90A1D" w:rsidP="004D4032">
      <w:pPr>
        <w:tabs>
          <w:tab w:val="left" w:pos="5205"/>
        </w:tabs>
        <w:rPr>
          <w:sz w:val="24"/>
          <w:szCs w:val="24"/>
        </w:rPr>
      </w:pPr>
    </w:p>
    <w:p w:rsidR="004D4032" w:rsidRDefault="004D4032" w:rsidP="004D4032">
      <w:pPr>
        <w:tabs>
          <w:tab w:val="left" w:pos="5205"/>
        </w:tabs>
        <w:rPr>
          <w:sz w:val="24"/>
          <w:szCs w:val="24"/>
        </w:rPr>
      </w:pPr>
      <w:r w:rsidRPr="00F90A1D">
        <w:rPr>
          <w:sz w:val="24"/>
          <w:szCs w:val="24"/>
        </w:rPr>
        <w:pict>
          <v:shape id="_x0000_i1029" type="#_x0000_t75" style="width:115pt;height:40.2pt">
            <v:imagedata r:id="rId112" o:title="loss and accuracy"/>
          </v:shape>
        </w:pict>
      </w:r>
    </w:p>
    <w:p w:rsidR="00F90A1D" w:rsidRPr="00F90A1D" w:rsidRDefault="00F90A1D" w:rsidP="004D4032">
      <w:pPr>
        <w:tabs>
          <w:tab w:val="left" w:pos="5205"/>
        </w:tabs>
        <w:rPr>
          <w:sz w:val="24"/>
          <w:szCs w:val="24"/>
        </w:rPr>
      </w:pPr>
    </w:p>
    <w:p w:rsidR="004D4032" w:rsidRPr="00F90A1D" w:rsidRDefault="004D4032" w:rsidP="004D4032">
      <w:pPr>
        <w:tabs>
          <w:tab w:val="left" w:pos="5205"/>
        </w:tabs>
        <w:rPr>
          <w:sz w:val="24"/>
          <w:szCs w:val="24"/>
        </w:rPr>
      </w:pPr>
      <w:r w:rsidRPr="00F90A1D">
        <w:rPr>
          <w:sz w:val="24"/>
          <w:szCs w:val="24"/>
        </w:rPr>
        <w:t>The maximum test set accuracy I have achieved from this model is about 79% and the loss is about 0.617</w:t>
      </w:r>
      <w:r w:rsidRPr="00F90A1D">
        <w:rPr>
          <w:sz w:val="24"/>
          <w:szCs w:val="24"/>
        </w:rPr>
        <w:tab/>
      </w:r>
    </w:p>
    <w:sectPr w:rsidR="004D4032" w:rsidRPr="00F90A1D" w:rsidSect="00B64CCF">
      <w:footerReference w:type="default" r:id="rId113"/>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393E" w:rsidRDefault="00C3393E" w:rsidP="00C6554A">
      <w:pPr>
        <w:spacing w:before="0" w:after="0" w:line="240" w:lineRule="auto"/>
      </w:pPr>
      <w:r>
        <w:separator/>
      </w:r>
    </w:p>
  </w:endnote>
  <w:endnote w:type="continuationSeparator" w:id="0">
    <w:p w:rsidR="00C3393E" w:rsidRDefault="00C3393E" w:rsidP="00C655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3EE" w:rsidRDefault="00ED7C44">
    <w:pPr>
      <w:pStyle w:val="Footer"/>
    </w:pPr>
    <w:r>
      <w:t xml:space="preserve">Page </w:t>
    </w:r>
    <w:r w:rsidR="00B64CCF">
      <w:fldChar w:fldCharType="begin"/>
    </w:r>
    <w:r>
      <w:instrText xml:space="preserve"> PAGE  \* Arabic  \* MERGEFORMAT </w:instrText>
    </w:r>
    <w:r w:rsidR="00B64CCF">
      <w:fldChar w:fldCharType="separate"/>
    </w:r>
    <w:r w:rsidR="004C11C7">
      <w:rPr>
        <w:noProof/>
      </w:rPr>
      <w:t>6</w:t>
    </w:r>
    <w:r w:rsidR="00B64CCF">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393E" w:rsidRDefault="00C3393E" w:rsidP="00C6554A">
      <w:pPr>
        <w:spacing w:before="0" w:after="0" w:line="240" w:lineRule="auto"/>
      </w:pPr>
      <w:r>
        <w:separator/>
      </w:r>
    </w:p>
  </w:footnote>
  <w:footnote w:type="continuationSeparator" w:id="0">
    <w:p w:rsidR="00C3393E" w:rsidRDefault="00C3393E" w:rsidP="00C6554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AD6926"/>
    <w:rsid w:val="000345C2"/>
    <w:rsid w:val="00060392"/>
    <w:rsid w:val="00080596"/>
    <w:rsid w:val="0015603D"/>
    <w:rsid w:val="001E6E72"/>
    <w:rsid w:val="002554CD"/>
    <w:rsid w:val="00293B83"/>
    <w:rsid w:val="002B4294"/>
    <w:rsid w:val="00333D0D"/>
    <w:rsid w:val="004C049F"/>
    <w:rsid w:val="004C11C7"/>
    <w:rsid w:val="004D4032"/>
    <w:rsid w:val="005000E2"/>
    <w:rsid w:val="006220BE"/>
    <w:rsid w:val="00652996"/>
    <w:rsid w:val="006A3CE7"/>
    <w:rsid w:val="00743FA3"/>
    <w:rsid w:val="00755A8E"/>
    <w:rsid w:val="007A78EB"/>
    <w:rsid w:val="008D0EDD"/>
    <w:rsid w:val="00A54BFD"/>
    <w:rsid w:val="00AD6926"/>
    <w:rsid w:val="00B64CCF"/>
    <w:rsid w:val="00C3393E"/>
    <w:rsid w:val="00C6554A"/>
    <w:rsid w:val="00DC0410"/>
    <w:rsid w:val="00ED7C44"/>
    <w:rsid w:val="00F90A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ilfuvd">
    <w:name w:val="ilfuvd"/>
    <w:basedOn w:val="DefaultParagraphFont"/>
    <w:rsid w:val="0015603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12" Type="http://schemas.openxmlformats.org/officeDocument/2006/relationships/image" Target="media/image106.jpeg"/><Relationship Id="rId16" Type="http://schemas.openxmlformats.org/officeDocument/2006/relationships/image" Target="media/image10.jpe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image" Target="media/image96.png"/><Relationship Id="rId110" Type="http://schemas.openxmlformats.org/officeDocument/2006/relationships/image" Target="media/image104.jpe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image" Target="media/image97.png"/><Relationship Id="rId108" Type="http://schemas.openxmlformats.org/officeDocument/2006/relationships/image" Target="media/image102.jpe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png"/><Relationship Id="rId111" Type="http://schemas.openxmlformats.org/officeDocument/2006/relationships/image" Target="media/image10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jpe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ffat%20Seemab\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88</TotalTime>
  <Pages>7</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Riffat Seemab</dc:creator>
  <cp:keywords/>
  <dc:description/>
  <cp:lastModifiedBy>Mehran</cp:lastModifiedBy>
  <cp:revision>8</cp:revision>
  <dcterms:created xsi:type="dcterms:W3CDTF">2018-06-11T08:06:00Z</dcterms:created>
  <dcterms:modified xsi:type="dcterms:W3CDTF">2018-06-11T09:41:00Z</dcterms:modified>
</cp:coreProperties>
</file>